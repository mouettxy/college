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0BCC1" w14:textId="77777777" w:rsidR="00FE3A44" w:rsidRDefault="00FE3A44" w:rsidP="00DE1515">
      <w:pPr>
        <w:pStyle w:val="21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391D32" wp14:editId="5CA363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00450" cy="1126498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12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61EEA" w14:textId="77777777" w:rsidR="00FE3A44" w:rsidRDefault="00FE3A4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</w:p>
    <w:p w14:paraId="4F9CD8F0" w14:textId="77777777" w:rsidR="00FE3A44" w:rsidRDefault="00FE3A4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</w:p>
    <w:p w14:paraId="4F3B5889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  <w:r w:rsidRPr="003E3E64">
        <w:rPr>
          <w:rFonts w:eastAsia="Arial" w:cs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32C06872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  <w:r w:rsidRPr="003E3E64">
        <w:rPr>
          <w:rFonts w:eastAsia="Arial" w:cs="Times New Roman"/>
          <w:b/>
          <w:szCs w:val="28"/>
          <w:lang w:eastAsia="ru-RU"/>
        </w:rPr>
        <w:t>«Российский Государственный Социальный Университет»</w:t>
      </w:r>
    </w:p>
    <w:p w14:paraId="1A73ADBD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62DCFAB5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Специальность – Информационные системы (по отраслям)</w:t>
      </w:r>
    </w:p>
    <w:p w14:paraId="528AE3CB" w14:textId="75F216D2" w:rsidR="003E3E64" w:rsidRPr="003E3E64" w:rsidRDefault="00FE3A4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Дисциплина</w:t>
      </w:r>
      <w:r w:rsidR="003E3E64" w:rsidRPr="003E3E64">
        <w:rPr>
          <w:rFonts w:eastAsia="Arial" w:cs="Times New Roman"/>
          <w:szCs w:val="28"/>
          <w:lang w:eastAsia="ru-RU"/>
        </w:rPr>
        <w:t xml:space="preserve"> «</w:t>
      </w:r>
      <w:r w:rsidR="007B18E9">
        <w:rPr>
          <w:rFonts w:eastAsia="Arial" w:cs="Times New Roman"/>
          <w:b/>
          <w:bCs/>
          <w:szCs w:val="28"/>
          <w:lang w:eastAsia="ru-RU"/>
        </w:rPr>
        <w:t>Вычислительные системы сети и телекоммуникации</w:t>
      </w:r>
      <w:r w:rsidR="003E3E64" w:rsidRPr="003E3E64">
        <w:rPr>
          <w:rFonts w:eastAsia="Arial" w:cs="Times New Roman"/>
          <w:szCs w:val="28"/>
          <w:lang w:eastAsia="ru-RU"/>
        </w:rPr>
        <w:t>»</w:t>
      </w:r>
    </w:p>
    <w:p w14:paraId="3551CE1F" w14:textId="77777777" w:rsidR="003E3E64" w:rsidRPr="003E3E64" w:rsidRDefault="003E3E6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</w:p>
    <w:p w14:paraId="1E5D39E7" w14:textId="0A96CFBB" w:rsidR="003E3E64" w:rsidRDefault="003E3E6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«</w:t>
      </w:r>
      <w:r w:rsidR="00FB33F3">
        <w:rPr>
          <w:rFonts w:eastAsia="Arial" w:cs="Times New Roman"/>
          <w:b/>
          <w:bCs/>
          <w:szCs w:val="28"/>
          <w:lang w:eastAsia="ru-RU"/>
        </w:rPr>
        <w:t>ИПЗ</w:t>
      </w:r>
      <w:r w:rsidRPr="003E3E64">
        <w:rPr>
          <w:rFonts w:eastAsia="Arial" w:cs="Times New Roman"/>
          <w:szCs w:val="28"/>
          <w:lang w:eastAsia="ru-RU"/>
        </w:rPr>
        <w:t>»</w:t>
      </w:r>
    </w:p>
    <w:p w14:paraId="7983270F" w14:textId="77777777" w:rsidR="00FE3A44" w:rsidRPr="003E3E64" w:rsidRDefault="00FE3A4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</w:p>
    <w:p w14:paraId="377E69FA" w14:textId="77777777" w:rsidR="003E3E64" w:rsidRPr="00DE1515" w:rsidRDefault="003E3E64" w:rsidP="003E3E64">
      <w:pPr>
        <w:spacing w:after="0" w:line="360" w:lineRule="auto"/>
        <w:jc w:val="center"/>
        <w:rPr>
          <w:rFonts w:eastAsia="Arial" w:cs="Times New Roman"/>
          <w:szCs w:val="28"/>
          <w:lang w:eastAsia="ru-RU"/>
        </w:rPr>
      </w:pPr>
    </w:p>
    <w:p w14:paraId="07B47BA8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b/>
          <w:bCs/>
          <w:szCs w:val="28"/>
          <w:lang w:eastAsia="ru-RU"/>
        </w:rPr>
      </w:pPr>
      <w:r w:rsidRPr="003E3E64">
        <w:rPr>
          <w:rFonts w:eastAsia="Arial" w:cs="Times New Roman"/>
          <w:b/>
          <w:bCs/>
          <w:szCs w:val="28"/>
          <w:lang w:eastAsia="ru-RU"/>
        </w:rPr>
        <w:t>Выполнил:</w:t>
      </w:r>
    </w:p>
    <w:p w14:paraId="31F89BB9" w14:textId="362A2589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 xml:space="preserve">студент </w:t>
      </w:r>
      <w:r w:rsidR="00547D5F">
        <w:rPr>
          <w:rFonts w:eastAsia="Arial" w:cs="Times New Roman"/>
          <w:szCs w:val="28"/>
          <w:lang w:eastAsia="ru-RU"/>
        </w:rPr>
        <w:t>2</w:t>
      </w:r>
      <w:r w:rsidRPr="003E3E64">
        <w:rPr>
          <w:rFonts w:eastAsia="Arial" w:cs="Times New Roman"/>
          <w:szCs w:val="28"/>
          <w:lang w:eastAsia="ru-RU"/>
        </w:rPr>
        <w:t xml:space="preserve"> курса</w:t>
      </w:r>
    </w:p>
    <w:p w14:paraId="297ACAD2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группы ИН-К-0-Д-2020-2-11,</w:t>
      </w:r>
    </w:p>
    <w:p w14:paraId="66C3A01F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Чайковский Н. О.</w:t>
      </w:r>
    </w:p>
    <w:p w14:paraId="79E2AA30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 xml:space="preserve">                                                               </w:t>
      </w:r>
    </w:p>
    <w:p w14:paraId="07A7E6FB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b/>
          <w:bCs/>
          <w:szCs w:val="28"/>
          <w:lang w:eastAsia="ru-RU"/>
        </w:rPr>
      </w:pPr>
      <w:r w:rsidRPr="003E3E64">
        <w:rPr>
          <w:rFonts w:eastAsia="Arial" w:cs="Times New Roman"/>
          <w:b/>
          <w:bCs/>
          <w:szCs w:val="28"/>
          <w:lang w:eastAsia="ru-RU"/>
        </w:rPr>
        <w:t>Проверил:</w:t>
      </w:r>
    </w:p>
    <w:p w14:paraId="4F54E241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преподаватель</w:t>
      </w:r>
    </w:p>
    <w:p w14:paraId="0678C4DD" w14:textId="70C5C49A" w:rsidR="003E3E64" w:rsidRPr="003A7D6B" w:rsidRDefault="00772DB8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proofErr w:type="spellStart"/>
      <w:r>
        <w:rPr>
          <w:rFonts w:eastAsia="Arial" w:cs="Times New Roman"/>
          <w:szCs w:val="28"/>
          <w:lang w:eastAsia="ru-RU"/>
        </w:rPr>
        <w:t>Ерпелев</w:t>
      </w:r>
      <w:proofErr w:type="spellEnd"/>
      <w:r w:rsidR="00F916BA">
        <w:rPr>
          <w:rFonts w:eastAsia="Arial" w:cs="Times New Roman"/>
          <w:szCs w:val="28"/>
          <w:lang w:eastAsia="ru-RU"/>
        </w:rPr>
        <w:t xml:space="preserve"> </w:t>
      </w:r>
      <w:r>
        <w:rPr>
          <w:rFonts w:eastAsia="Arial" w:cs="Times New Roman"/>
          <w:szCs w:val="28"/>
          <w:lang w:eastAsia="ru-RU"/>
        </w:rPr>
        <w:t>А</w:t>
      </w:r>
      <w:r w:rsidR="00F916BA">
        <w:rPr>
          <w:rFonts w:eastAsia="Arial" w:cs="Times New Roman"/>
          <w:szCs w:val="28"/>
          <w:lang w:eastAsia="ru-RU"/>
        </w:rPr>
        <w:t xml:space="preserve">. </w:t>
      </w:r>
      <w:r>
        <w:rPr>
          <w:rFonts w:eastAsia="Arial" w:cs="Times New Roman"/>
          <w:szCs w:val="28"/>
          <w:lang w:eastAsia="ru-RU"/>
        </w:rPr>
        <w:t>В</w:t>
      </w:r>
      <w:r w:rsidR="00F916BA">
        <w:rPr>
          <w:rFonts w:eastAsia="Arial" w:cs="Times New Roman"/>
          <w:szCs w:val="28"/>
          <w:lang w:eastAsia="ru-RU"/>
        </w:rPr>
        <w:t>.</w:t>
      </w:r>
    </w:p>
    <w:p w14:paraId="6224FF51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4063A6A2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49FC7762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757CBEF8" w14:textId="71760F04" w:rsid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54622800" w14:textId="060B3214" w:rsidR="00FB33F3" w:rsidRPr="00CE1338" w:rsidRDefault="00FB33F3" w:rsidP="00FB33F3">
      <w:pPr>
        <w:pStyle w:val="a3"/>
        <w:rPr>
          <w:lang w:eastAsia="ru-RU"/>
        </w:rPr>
      </w:pPr>
    </w:p>
    <w:p w14:paraId="1E46D3B5" w14:textId="7F4C2A7E" w:rsidR="00FB33F3" w:rsidRPr="00CE1338" w:rsidRDefault="00CE133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3F7F59CC" wp14:editId="343851CA">
            <wp:simplePos x="0" y="0"/>
            <wp:positionH relativeFrom="column">
              <wp:posOffset>2662720</wp:posOffset>
            </wp:positionH>
            <wp:positionV relativeFrom="page">
              <wp:align>bottom</wp:align>
            </wp:positionV>
            <wp:extent cx="3600450" cy="3557702"/>
            <wp:effectExtent l="0" t="0" r="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5EB9A6EC" wp14:editId="3FE63E2C">
            <wp:simplePos x="0" y="0"/>
            <wp:positionH relativeFrom="page">
              <wp:align>right</wp:align>
            </wp:positionH>
            <wp:positionV relativeFrom="margin">
              <wp:posOffset>3611052</wp:posOffset>
            </wp:positionV>
            <wp:extent cx="3600450" cy="2393539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9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1CEAED4D" wp14:editId="7EEBEA1C">
            <wp:simplePos x="0" y="0"/>
            <wp:positionH relativeFrom="page">
              <wp:align>left</wp:align>
            </wp:positionH>
            <wp:positionV relativeFrom="page">
              <wp:posOffset>2496709</wp:posOffset>
            </wp:positionV>
            <wp:extent cx="3600450" cy="3326306"/>
            <wp:effectExtent l="0" t="0" r="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3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A6F0CD4" wp14:editId="033FC146">
            <wp:simplePos x="0" y="0"/>
            <wp:positionH relativeFrom="page">
              <wp:align>left</wp:align>
            </wp:positionH>
            <wp:positionV relativeFrom="page">
              <wp:posOffset>-690</wp:posOffset>
            </wp:positionV>
            <wp:extent cx="3600450" cy="2590338"/>
            <wp:effectExtent l="0" t="0" r="0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9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0CCB0D10" wp14:editId="3B8139FF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0450" cy="4083949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0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484BED87" wp14:editId="679AAEF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3600450" cy="5584738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58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1C971" w14:textId="739D2EFA" w:rsidR="00FB33F3" w:rsidRPr="00CE1338" w:rsidRDefault="00CE133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 wp14:anchorId="7DE3198C" wp14:editId="649A6A27">
            <wp:simplePos x="0" y="0"/>
            <wp:positionH relativeFrom="page">
              <wp:align>left</wp:align>
            </wp:positionH>
            <wp:positionV relativeFrom="page">
              <wp:posOffset>7505921</wp:posOffset>
            </wp:positionV>
            <wp:extent cx="3600450" cy="3049054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04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1913225A" wp14:editId="12E73A9B">
            <wp:simplePos x="0" y="0"/>
            <wp:positionH relativeFrom="column">
              <wp:posOffset>2877820</wp:posOffset>
            </wp:positionH>
            <wp:positionV relativeFrom="page">
              <wp:posOffset>5135880</wp:posOffset>
            </wp:positionV>
            <wp:extent cx="3600450" cy="3576963"/>
            <wp:effectExtent l="0" t="0" r="0" b="444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7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5629EB0B" wp14:editId="4BBFF704">
            <wp:simplePos x="0" y="0"/>
            <wp:positionH relativeFrom="page">
              <wp:align>left</wp:align>
            </wp:positionH>
            <wp:positionV relativeFrom="page">
              <wp:posOffset>3561770</wp:posOffset>
            </wp:positionV>
            <wp:extent cx="3600450" cy="3690558"/>
            <wp:effectExtent l="0" t="0" r="0" b="571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4C271092" wp14:editId="1E7442D3">
            <wp:simplePos x="0" y="0"/>
            <wp:positionH relativeFrom="page">
              <wp:align>right</wp:align>
            </wp:positionH>
            <wp:positionV relativeFrom="page">
              <wp:posOffset>2274073</wp:posOffset>
            </wp:positionV>
            <wp:extent cx="3600450" cy="283520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8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6B564466" wp14:editId="6D34617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0450" cy="2285242"/>
            <wp:effectExtent l="0" t="0" r="0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28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062B3C92" wp14:editId="6FA6947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3600450" cy="360045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B049D" w14:textId="36DF6E96" w:rsidR="00FB33F3" w:rsidRPr="00CE1338" w:rsidRDefault="00CE133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1EC242C1" wp14:editId="4AD7A9E7">
            <wp:simplePos x="0" y="0"/>
            <wp:positionH relativeFrom="column">
              <wp:posOffset>-1327785</wp:posOffset>
            </wp:positionH>
            <wp:positionV relativeFrom="page">
              <wp:posOffset>5116195</wp:posOffset>
            </wp:positionV>
            <wp:extent cx="3600450" cy="3533019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3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57455A30" wp14:editId="4E9DEAB1">
            <wp:simplePos x="0" y="0"/>
            <wp:positionH relativeFrom="page">
              <wp:align>right</wp:align>
            </wp:positionH>
            <wp:positionV relativeFrom="page">
              <wp:posOffset>6043350</wp:posOffset>
            </wp:positionV>
            <wp:extent cx="3600450" cy="3666704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1DD7C1B3" wp14:editId="1B417819">
            <wp:simplePos x="0" y="0"/>
            <wp:positionH relativeFrom="page">
              <wp:align>right</wp:align>
            </wp:positionH>
            <wp:positionV relativeFrom="page">
              <wp:posOffset>3634740</wp:posOffset>
            </wp:positionV>
            <wp:extent cx="3600450" cy="2410180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22A44596" wp14:editId="39A90AD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0450" cy="3635125"/>
            <wp:effectExtent l="0" t="0" r="0" b="381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6C9AF176" wp14:editId="0D8C9AC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3600450" cy="5116429"/>
            <wp:effectExtent l="0" t="0" r="0" b="825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11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2CDB4" w14:textId="2C763D8A" w:rsidR="00FB33F3" w:rsidRPr="00CE1338" w:rsidRDefault="00CE133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47B6791A" wp14:editId="2512611B">
            <wp:simplePos x="0" y="0"/>
            <wp:positionH relativeFrom="page">
              <wp:align>left</wp:align>
            </wp:positionH>
            <wp:positionV relativeFrom="page">
              <wp:posOffset>3609892</wp:posOffset>
            </wp:positionV>
            <wp:extent cx="3600450" cy="617711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1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1A86D79E" wp14:editId="4D2411B7">
            <wp:simplePos x="0" y="0"/>
            <wp:positionH relativeFrom="page">
              <wp:align>right</wp:align>
            </wp:positionH>
            <wp:positionV relativeFrom="page">
              <wp:posOffset>3959308</wp:posOffset>
            </wp:positionV>
            <wp:extent cx="3600450" cy="324040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722C2D61" wp14:editId="7BC86933">
            <wp:simplePos x="0" y="0"/>
            <wp:positionH relativeFrom="page">
              <wp:align>right</wp:align>
            </wp:positionH>
            <wp:positionV relativeFrom="page">
              <wp:posOffset>127221</wp:posOffset>
            </wp:positionV>
            <wp:extent cx="3600450" cy="3819698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81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595E32E6" wp14:editId="661B92B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3600450" cy="3482156"/>
            <wp:effectExtent l="0" t="0" r="0" b="444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8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9CBB8" w14:textId="79715D2C" w:rsidR="00FB33F3" w:rsidRPr="00CE1338" w:rsidRDefault="00CE133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2032" behindDoc="0" locked="0" layoutInCell="1" allowOverlap="1" wp14:anchorId="61F361AD" wp14:editId="0066CB19">
            <wp:simplePos x="0" y="0"/>
            <wp:positionH relativeFrom="page">
              <wp:align>right</wp:align>
            </wp:positionH>
            <wp:positionV relativeFrom="page">
              <wp:posOffset>5962677</wp:posOffset>
            </wp:positionV>
            <wp:extent cx="3600450" cy="2626908"/>
            <wp:effectExtent l="0" t="0" r="0" b="254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62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2C2A24BD" wp14:editId="028A20B4">
            <wp:simplePos x="0" y="0"/>
            <wp:positionH relativeFrom="page">
              <wp:align>left</wp:align>
            </wp:positionH>
            <wp:positionV relativeFrom="page">
              <wp:posOffset>4980167</wp:posOffset>
            </wp:positionV>
            <wp:extent cx="3600450" cy="4431323"/>
            <wp:effectExtent l="0" t="0" r="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43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1DE67B45" wp14:editId="081549B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0450" cy="593125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9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14982648" wp14:editId="5278D3E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3600450" cy="4981074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98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CC20A" w14:textId="3682EF66" w:rsidR="00FB33F3" w:rsidRPr="00CE1338" w:rsidRDefault="00ED1F0B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 wp14:anchorId="7D17143C" wp14:editId="5826EE1A">
            <wp:simplePos x="0" y="0"/>
            <wp:positionH relativeFrom="page">
              <wp:align>left</wp:align>
            </wp:positionH>
            <wp:positionV relativeFrom="page">
              <wp:posOffset>2440995</wp:posOffset>
            </wp:positionV>
            <wp:extent cx="3600450" cy="5386036"/>
            <wp:effectExtent l="0" t="0" r="0" b="571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38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57A0CB30" wp14:editId="37BAFD5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3600450" cy="2267321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26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3216B098" wp14:editId="554926D5">
            <wp:simplePos x="0" y="0"/>
            <wp:positionH relativeFrom="page">
              <wp:align>right</wp:align>
            </wp:positionH>
            <wp:positionV relativeFrom="page">
              <wp:posOffset>3260090</wp:posOffset>
            </wp:positionV>
            <wp:extent cx="3600450" cy="4351848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35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2DB2A0AF" wp14:editId="1FC289D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0450" cy="3260672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26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1DE66" w14:textId="77777777" w:rsidR="00CE1338" w:rsidRPr="00FB33F3" w:rsidRDefault="00CE1338" w:rsidP="00FB33F3">
      <w:pPr>
        <w:pStyle w:val="a3"/>
        <w:rPr>
          <w:lang w:val="en-US" w:eastAsia="ru-RU"/>
        </w:rPr>
      </w:pPr>
    </w:p>
    <w:sectPr w:rsidR="00CE1338" w:rsidRPr="00FB33F3" w:rsidSect="00FE3A44">
      <w:footerReference w:type="default" r:id="rId40"/>
      <w:footerReference w:type="first" r:id="rId41"/>
      <w:pgSz w:w="11906" w:h="16838"/>
      <w:pgMar w:top="1134" w:right="850" w:bottom="1134" w:left="1701" w:header="708" w:footer="708" w:gutter="0"/>
      <w:pgNumType w:fmt="numberInDash"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5DAD3" w14:textId="77777777" w:rsidR="001B2AF5" w:rsidRDefault="001B2AF5" w:rsidP="00FE3A44">
      <w:pPr>
        <w:spacing w:after="0" w:line="240" w:lineRule="auto"/>
      </w:pPr>
      <w:r>
        <w:separator/>
      </w:r>
    </w:p>
  </w:endnote>
  <w:endnote w:type="continuationSeparator" w:id="0">
    <w:p w14:paraId="5CD284E8" w14:textId="77777777" w:rsidR="001B2AF5" w:rsidRDefault="001B2AF5" w:rsidP="00FE3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4067247"/>
      <w:docPartObj>
        <w:docPartGallery w:val="Page Numbers (Bottom of Page)"/>
        <w:docPartUnique/>
      </w:docPartObj>
    </w:sdtPr>
    <w:sdtEndPr/>
    <w:sdtContent>
      <w:p w14:paraId="142E665D" w14:textId="77777777" w:rsidR="00FE3A44" w:rsidRDefault="00FE3A4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9BF32" w14:textId="77777777" w:rsidR="00FE3A44" w:rsidRDefault="00FE3A4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52125" w14:textId="77777777" w:rsidR="00FE3A44" w:rsidRPr="00FE3A44" w:rsidRDefault="00FE3A44" w:rsidP="00FE3A44">
    <w:pPr>
      <w:pStyle w:val="a8"/>
      <w:jc w:val="center"/>
    </w:pPr>
    <w: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5C444" w14:textId="77777777" w:rsidR="001B2AF5" w:rsidRDefault="001B2AF5" w:rsidP="00FE3A44">
      <w:pPr>
        <w:spacing w:after="0" w:line="240" w:lineRule="auto"/>
      </w:pPr>
      <w:r>
        <w:separator/>
      </w:r>
    </w:p>
  </w:footnote>
  <w:footnote w:type="continuationSeparator" w:id="0">
    <w:p w14:paraId="31B6B5F1" w14:textId="77777777" w:rsidR="001B2AF5" w:rsidRDefault="001B2AF5" w:rsidP="00FE3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210"/>
    <w:multiLevelType w:val="hybridMultilevel"/>
    <w:tmpl w:val="86608622"/>
    <w:lvl w:ilvl="0" w:tplc="2F7AE92C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8345E9D"/>
    <w:multiLevelType w:val="hybridMultilevel"/>
    <w:tmpl w:val="FB3852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8A54FD"/>
    <w:multiLevelType w:val="hybridMultilevel"/>
    <w:tmpl w:val="607A8C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81226E"/>
    <w:multiLevelType w:val="hybridMultilevel"/>
    <w:tmpl w:val="922058E8"/>
    <w:lvl w:ilvl="0" w:tplc="41665D9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4D68EE"/>
    <w:multiLevelType w:val="hybridMultilevel"/>
    <w:tmpl w:val="93D625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0974846"/>
    <w:multiLevelType w:val="hybridMultilevel"/>
    <w:tmpl w:val="B59CCA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EB856F5"/>
    <w:multiLevelType w:val="hybridMultilevel"/>
    <w:tmpl w:val="57C0DD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FCB7EFD"/>
    <w:multiLevelType w:val="hybridMultilevel"/>
    <w:tmpl w:val="13283A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7BD5924"/>
    <w:multiLevelType w:val="hybridMultilevel"/>
    <w:tmpl w:val="026AD5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44177DC"/>
    <w:multiLevelType w:val="hybridMultilevel"/>
    <w:tmpl w:val="6C289232"/>
    <w:lvl w:ilvl="0" w:tplc="AE2083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96A6548"/>
    <w:multiLevelType w:val="hybridMultilevel"/>
    <w:tmpl w:val="6BCE4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DD43E5"/>
    <w:multiLevelType w:val="hybridMultilevel"/>
    <w:tmpl w:val="E89C44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45F3B07"/>
    <w:multiLevelType w:val="hybridMultilevel"/>
    <w:tmpl w:val="760C3EA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753C5B17"/>
    <w:multiLevelType w:val="hybridMultilevel"/>
    <w:tmpl w:val="9AAAFC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11"/>
  </w:num>
  <w:num w:numId="5">
    <w:abstractNumId w:val="1"/>
  </w:num>
  <w:num w:numId="6">
    <w:abstractNumId w:val="13"/>
  </w:num>
  <w:num w:numId="7">
    <w:abstractNumId w:val="7"/>
  </w:num>
  <w:num w:numId="8">
    <w:abstractNumId w:val="4"/>
  </w:num>
  <w:num w:numId="9">
    <w:abstractNumId w:val="6"/>
  </w:num>
  <w:num w:numId="10">
    <w:abstractNumId w:val="5"/>
  </w:num>
  <w:num w:numId="11">
    <w:abstractNumId w:val="2"/>
  </w:num>
  <w:num w:numId="12">
    <w:abstractNumId w:val="0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CCF"/>
    <w:rsid w:val="00012017"/>
    <w:rsid w:val="00061C33"/>
    <w:rsid w:val="000A1C76"/>
    <w:rsid w:val="000C5662"/>
    <w:rsid w:val="000E3C83"/>
    <w:rsid w:val="0011331A"/>
    <w:rsid w:val="001230CB"/>
    <w:rsid w:val="00125F66"/>
    <w:rsid w:val="00180ED6"/>
    <w:rsid w:val="0019669E"/>
    <w:rsid w:val="001A0699"/>
    <w:rsid w:val="001A5C60"/>
    <w:rsid w:val="001B2AF5"/>
    <w:rsid w:val="001C5786"/>
    <w:rsid w:val="001F0FE0"/>
    <w:rsid w:val="002170BF"/>
    <w:rsid w:val="00217F7F"/>
    <w:rsid w:val="00294FAF"/>
    <w:rsid w:val="002C553C"/>
    <w:rsid w:val="002C77A8"/>
    <w:rsid w:val="00325D3D"/>
    <w:rsid w:val="00327535"/>
    <w:rsid w:val="00364E96"/>
    <w:rsid w:val="00382A15"/>
    <w:rsid w:val="00391CCF"/>
    <w:rsid w:val="00393FD3"/>
    <w:rsid w:val="003A09D4"/>
    <w:rsid w:val="003A7D6B"/>
    <w:rsid w:val="003E3E64"/>
    <w:rsid w:val="0043146E"/>
    <w:rsid w:val="00431922"/>
    <w:rsid w:val="004843FE"/>
    <w:rsid w:val="004C548F"/>
    <w:rsid w:val="004F0E2E"/>
    <w:rsid w:val="00547D5F"/>
    <w:rsid w:val="00595339"/>
    <w:rsid w:val="005A2D7A"/>
    <w:rsid w:val="005B220C"/>
    <w:rsid w:val="006239A8"/>
    <w:rsid w:val="006F04EB"/>
    <w:rsid w:val="00704445"/>
    <w:rsid w:val="00736965"/>
    <w:rsid w:val="00772DB8"/>
    <w:rsid w:val="007B18E9"/>
    <w:rsid w:val="008661CA"/>
    <w:rsid w:val="008E3C73"/>
    <w:rsid w:val="009213A4"/>
    <w:rsid w:val="0094405B"/>
    <w:rsid w:val="00950A5F"/>
    <w:rsid w:val="00962331"/>
    <w:rsid w:val="0096374A"/>
    <w:rsid w:val="00972F7B"/>
    <w:rsid w:val="00974020"/>
    <w:rsid w:val="009C3E3C"/>
    <w:rsid w:val="009E4FA2"/>
    <w:rsid w:val="00A13B94"/>
    <w:rsid w:val="00A23AD9"/>
    <w:rsid w:val="00B33815"/>
    <w:rsid w:val="00B44D7F"/>
    <w:rsid w:val="00BC0C82"/>
    <w:rsid w:val="00C24A36"/>
    <w:rsid w:val="00C614E3"/>
    <w:rsid w:val="00C914D2"/>
    <w:rsid w:val="00CE1338"/>
    <w:rsid w:val="00CF708A"/>
    <w:rsid w:val="00D12155"/>
    <w:rsid w:val="00D4774D"/>
    <w:rsid w:val="00D47AF8"/>
    <w:rsid w:val="00D57FF5"/>
    <w:rsid w:val="00D90DB5"/>
    <w:rsid w:val="00D93968"/>
    <w:rsid w:val="00D96FE4"/>
    <w:rsid w:val="00DC786F"/>
    <w:rsid w:val="00DE1515"/>
    <w:rsid w:val="00E31092"/>
    <w:rsid w:val="00E474FB"/>
    <w:rsid w:val="00ED1F0B"/>
    <w:rsid w:val="00ED4A7B"/>
    <w:rsid w:val="00F77AA8"/>
    <w:rsid w:val="00F916BA"/>
    <w:rsid w:val="00FB33F3"/>
    <w:rsid w:val="00FD64F3"/>
    <w:rsid w:val="00FE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E6485"/>
  <w15:chartTrackingRefBased/>
  <w15:docId w15:val="{A5474A70-689D-47D1-94FB-864610FF7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C7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A1C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1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77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"/>
    <w:link w:val="a4"/>
    <w:autoRedefine/>
    <w:qFormat/>
    <w:rsid w:val="00FB33F3"/>
    <w:pPr>
      <w:jc w:val="both"/>
    </w:pPr>
  </w:style>
  <w:style w:type="character" w:customStyle="1" w:styleId="a4">
    <w:name w:val="Абзац Знак"/>
    <w:basedOn w:val="a0"/>
    <w:link w:val="a3"/>
    <w:rsid w:val="002C77A8"/>
    <w:rPr>
      <w:rFonts w:ascii="Times New Roman" w:hAnsi="Times New Roman"/>
      <w:sz w:val="28"/>
    </w:rPr>
  </w:style>
  <w:style w:type="paragraph" w:customStyle="1" w:styleId="11">
    <w:name w:val="Заголовок1"/>
    <w:basedOn w:val="1"/>
    <w:next w:val="a3"/>
    <w:link w:val="12"/>
    <w:autoRedefine/>
    <w:qFormat/>
    <w:rsid w:val="00DE1515"/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Заголовок1 Знак"/>
    <w:basedOn w:val="a0"/>
    <w:link w:val="11"/>
    <w:rsid w:val="00DE151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0A1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125F6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E3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E3A4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FE3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E3A44"/>
    <w:rPr>
      <w:rFonts w:ascii="Times New Roman" w:hAnsi="Times New Roman"/>
      <w:sz w:val="28"/>
    </w:rPr>
  </w:style>
  <w:style w:type="paragraph" w:customStyle="1" w:styleId="21">
    <w:name w:val="Заголовок2"/>
    <w:basedOn w:val="2"/>
    <w:next w:val="a3"/>
    <w:link w:val="22"/>
    <w:qFormat/>
    <w:rsid w:val="00DE1515"/>
    <w:pPr>
      <w:spacing w:line="360" w:lineRule="auto"/>
      <w:ind w:firstLine="284"/>
    </w:pPr>
    <w:rPr>
      <w:rFonts w:ascii="Times New Roman" w:eastAsia="Arial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22">
    <w:name w:val="Заголовок2 Знак"/>
    <w:basedOn w:val="a0"/>
    <w:link w:val="21"/>
    <w:rsid w:val="00DE1515"/>
    <w:rPr>
      <w:rFonts w:ascii="Times New Roman" w:eastAsia="Arial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E15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A23AD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23AD9"/>
    <w:rPr>
      <w:color w:val="605E5C"/>
      <w:shd w:val="clear" w:color="auto" w:fill="E1DFDD"/>
    </w:rPr>
  </w:style>
  <w:style w:type="paragraph" w:customStyle="1" w:styleId="23">
    <w:name w:val="Абзац2"/>
    <w:basedOn w:val="a3"/>
    <w:link w:val="24"/>
    <w:qFormat/>
    <w:rsid w:val="00393FD3"/>
    <w:pPr>
      <w:spacing w:line="360" w:lineRule="auto"/>
      <w:ind w:firstLine="709"/>
    </w:pPr>
  </w:style>
  <w:style w:type="character" w:customStyle="1" w:styleId="xp-tag-xp">
    <w:name w:val="xp-tag-xp"/>
    <w:basedOn w:val="a0"/>
    <w:rsid w:val="00393FD3"/>
  </w:style>
  <w:style w:type="character" w:customStyle="1" w:styleId="24">
    <w:name w:val="Абзац2 Знак"/>
    <w:basedOn w:val="a4"/>
    <w:link w:val="23"/>
    <w:rsid w:val="00393FD3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C77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1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uettxy\Documents\&#1053;&#1072;&#1089;&#1090;&#1088;&#1072;&#1080;&#1074;&#1072;&#1077;&#1084;&#1099;&#1077;%20&#1096;&#1072;&#1073;&#1083;&#1086;&#1085;&#1099;%20Office\&#1056;&#1043;&#1057;&#1059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4A00A30694E7429E8BD4AFBD2CA39D" ma:contentTypeVersion="2" ma:contentTypeDescription="Create a new document." ma:contentTypeScope="" ma:versionID="18b3f85a73a4919a7eab97e85747c8af">
  <xsd:schema xmlns:xsd="http://www.w3.org/2001/XMLSchema" xmlns:xs="http://www.w3.org/2001/XMLSchema" xmlns:p="http://schemas.microsoft.com/office/2006/metadata/properties" xmlns:ns3="4733477c-36b0-4d10-9d3e-6d235612c030" targetNamespace="http://schemas.microsoft.com/office/2006/metadata/properties" ma:root="true" ma:fieldsID="8b704f677be3e61943c741d638d9790c" ns3:_="">
    <xsd:import namespace="4733477c-36b0-4d10-9d3e-6d235612c0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33477c-36b0-4d10-9d3e-6d235612c0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986C2E-73C3-4A23-A610-1F438DB17A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39C2D5-4998-4180-98ED-64CB2F208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EDFE86-A8A6-4F28-94B8-0EFC17A783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33477c-36b0-4d10-9d3e-6d235612c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РГСУ.dotx</Template>
  <TotalTime>615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mouettxy</dc:creator>
  <cp:keywords/>
  <dc:description/>
  <cp:lastModifiedBy>Janice Wright</cp:lastModifiedBy>
  <cp:revision>21</cp:revision>
  <dcterms:created xsi:type="dcterms:W3CDTF">2021-09-03T07:15:00Z</dcterms:created>
  <dcterms:modified xsi:type="dcterms:W3CDTF">2021-11-15T05:01:00Z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0x010100794A00A30694E7429E8BD4AFBD2CA39D</vt:lpwstr>
  </property>
</Properties>
</file>